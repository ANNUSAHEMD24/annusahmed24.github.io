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350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375"/>
        <w:gridCol w:w="693"/>
        <w:gridCol w:w="340"/>
        <w:gridCol w:w="2160"/>
        <w:gridCol w:w="693"/>
        <w:gridCol w:w="2896"/>
        <w:gridCol w:w="3193"/>
      </w:tblGrid>
      <w:tr w:rsidR="003D1B71" w14:paraId="357D27EF" w14:textId="77777777" w:rsidTr="00040D52">
        <w:trPr>
          <w:trHeight w:val="2172"/>
        </w:trPr>
        <w:tc>
          <w:tcPr>
            <w:tcW w:w="3568" w:type="dxa"/>
            <w:gridSpan w:val="4"/>
            <w:vMerge w:val="restart"/>
            <w:tcBorders>
              <w:bottom w:val="nil"/>
            </w:tcBorders>
          </w:tcPr>
          <w:p w14:paraId="2A5CC974" w14:textId="21A16D6A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</w:tc>
        <w:tc>
          <w:tcPr>
            <w:tcW w:w="693" w:type="dxa"/>
            <w:vMerge w:val="restart"/>
            <w:tcBorders>
              <w:bottom w:val="nil"/>
            </w:tcBorders>
          </w:tcPr>
          <w:p w14:paraId="44A9404E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089" w:type="dxa"/>
            <w:gridSpan w:val="2"/>
            <w:tcBorders>
              <w:bottom w:val="nil"/>
            </w:tcBorders>
          </w:tcPr>
          <w:p w14:paraId="2C14D005" w14:textId="1B6F3FA0" w:rsidR="003D1B71" w:rsidRPr="00310F17" w:rsidRDefault="00DD1EFE" w:rsidP="00310F17">
            <w:pPr>
              <w:pStyle w:val="Title"/>
            </w:pPr>
            <w:r>
              <w:t>SYED ANNUS AHMED</w:t>
            </w:r>
          </w:p>
        </w:tc>
      </w:tr>
      <w:tr w:rsidR="003D1B71" w14:paraId="37C847BB" w14:textId="77777777" w:rsidTr="00040D52">
        <w:trPr>
          <w:trHeight w:val="1634"/>
        </w:trPr>
        <w:tc>
          <w:tcPr>
            <w:tcW w:w="3568" w:type="dxa"/>
            <w:gridSpan w:val="4"/>
            <w:vMerge/>
            <w:tcBorders>
              <w:bottom w:val="nil"/>
            </w:tcBorders>
          </w:tcPr>
          <w:p w14:paraId="1D71C6AE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3" w:type="dxa"/>
            <w:vMerge/>
            <w:tcBorders>
              <w:bottom w:val="nil"/>
            </w:tcBorders>
          </w:tcPr>
          <w:p w14:paraId="30DFC64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089" w:type="dxa"/>
            <w:gridSpan w:val="2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84CC16C9103E4AA8896C38575D7F60B9"/>
              </w:placeholder>
              <w:temporary/>
              <w:showingPlcHdr/>
              <w15:appearance w15:val="hidden"/>
            </w:sdtPr>
            <w:sdtEndPr/>
            <w:sdtContent>
              <w:p w14:paraId="13C71739" w14:textId="5CD0CC2B" w:rsidR="003D1B71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51357638" w14:textId="2D2C4B78" w:rsidR="00DD1EFE" w:rsidRPr="00DD1EFE" w:rsidRDefault="00DD1EFE" w:rsidP="00DD1EFE">
            <w:r>
              <w:t>One month</w:t>
            </w:r>
          </w:p>
          <w:p w14:paraId="43D2E2B0" w14:textId="6BEF5120" w:rsidR="003D1B71" w:rsidRDefault="00DD1EFE" w:rsidP="00AC6C7E">
            <w:pPr>
              <w:pStyle w:val="Experience"/>
              <w:rPr>
                <w:rFonts w:ascii="Calibri" w:hAnsi="Calibri" w:cs="Calibri"/>
              </w:rPr>
            </w:pPr>
            <w:r>
              <w:t>Call Center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t>Computer Operator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C92931">
              <w:rPr>
                <w:rFonts w:ascii="Calibri" w:hAnsi="Calibri" w:cs="Calibri"/>
              </w:rPr>
              <w:t>Linkx</w:t>
            </w:r>
            <w:r>
              <w:rPr>
                <w:rFonts w:ascii="Calibri" w:hAnsi="Calibri" w:cs="Calibri"/>
              </w:rPr>
              <w:t xml:space="preserve"> LLC</w:t>
            </w:r>
          </w:p>
          <w:p w14:paraId="5FB6E774" w14:textId="48B1F93D" w:rsidR="00C92931" w:rsidRPr="00DD1EFE" w:rsidRDefault="00C92931" w:rsidP="00C92931">
            <w:r>
              <w:t>Internship</w:t>
            </w:r>
          </w:p>
          <w:p w14:paraId="06DA44A8" w14:textId="6D8DBBF8" w:rsidR="00C92931" w:rsidRDefault="00C92931" w:rsidP="00C92931">
            <w:pPr>
              <w:pStyle w:val="Experience"/>
              <w:rPr>
                <w:rFonts w:ascii="Calibri" w:hAnsi="Calibri" w:cs="Calibri"/>
              </w:rPr>
            </w:pPr>
            <w:r>
              <w:t>Software house</w:t>
            </w: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>
              <w:t>Web Developer</w:t>
            </w: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Catalyst IT Solution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CFD0B64EB1B742B7B7BB5141B9A67051"/>
              </w:placeholder>
              <w:temporary/>
              <w:showingPlcHdr/>
              <w15:appearance w15:val="hidden"/>
            </w:sdtPr>
            <w:sdtEndPr/>
            <w:sdtContent>
              <w:p w14:paraId="40F6C256" w14:textId="472D26CB" w:rsidR="003D1B71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493DA7E2" w14:textId="57A6A5D1" w:rsidR="00C92931" w:rsidRPr="00740017" w:rsidRDefault="00C92931" w:rsidP="00C92931">
            <w:pPr>
              <w:pStyle w:val="SchoolName"/>
            </w:pPr>
            <w:r>
              <w:t>Graduation    2022</w:t>
            </w:r>
            <w:r>
              <w:t xml:space="preserve"> – on way</w:t>
            </w:r>
          </w:p>
          <w:p w14:paraId="15647087" w14:textId="7FC43FE7" w:rsidR="00C92931" w:rsidRDefault="00C92931" w:rsidP="00C92931">
            <w:pPr>
              <w:rPr>
                <w:rFonts w:ascii="Calibri" w:hAnsi="Calibri" w:cs="Calibri"/>
              </w:rPr>
            </w:pPr>
            <w:r>
              <w:t>Sir Syed University</w:t>
            </w:r>
            <w:r>
              <w:rPr>
                <w:rFonts w:ascii="Calibri" w:hAnsi="Calibri" w:cs="Calibri"/>
              </w:rPr>
              <w:t>, Karachi</w:t>
            </w:r>
          </w:p>
          <w:p w14:paraId="0BDAE8A3" w14:textId="77777777" w:rsidR="00C92931" w:rsidRPr="00C92931" w:rsidRDefault="00C92931" w:rsidP="00C92931"/>
          <w:p w14:paraId="12CB22B3" w14:textId="39C290F9" w:rsidR="001800A1" w:rsidRPr="00740017" w:rsidRDefault="00581A9C" w:rsidP="001800A1">
            <w:pPr>
              <w:pStyle w:val="SchoolName"/>
            </w:pPr>
            <w:r>
              <w:t xml:space="preserve">  </w:t>
            </w:r>
            <w:r w:rsidR="001800A1">
              <w:t>Diploma      2021 – on way</w:t>
            </w:r>
          </w:p>
          <w:p w14:paraId="15FEE4C7" w14:textId="56DA1E58" w:rsidR="001800A1" w:rsidRPr="00740017" w:rsidRDefault="001800A1" w:rsidP="001800A1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  <w:r>
              <w:t>Aptech Metro Star Gate</w:t>
            </w:r>
            <w:r>
              <w:rPr>
                <w:rFonts w:ascii="Calibri" w:hAnsi="Calibri" w:cs="Calibri"/>
              </w:rPr>
              <w:t>, Karachi</w:t>
            </w:r>
          </w:p>
          <w:p w14:paraId="25F84376" w14:textId="69B25A47" w:rsidR="001800A1" w:rsidRPr="001800A1" w:rsidRDefault="001800A1" w:rsidP="001800A1">
            <w:r>
              <w:t xml:space="preserve">    </w:t>
            </w:r>
          </w:p>
          <w:p w14:paraId="558A2B77" w14:textId="7698865D" w:rsidR="003D1B71" w:rsidRPr="00740017" w:rsidRDefault="00DD1EFE" w:rsidP="00353B60">
            <w:pPr>
              <w:pStyle w:val="SchoolName"/>
            </w:pPr>
            <w:r>
              <w:t xml:space="preserve"> </w:t>
            </w:r>
            <w:r w:rsidR="003D1B71" w:rsidRPr="00740017">
              <w:t xml:space="preserve"> </w:t>
            </w:r>
            <w:r w:rsidR="001800A1">
              <w:t>Pre - Engineering   2018 - 2020</w:t>
            </w:r>
          </w:p>
          <w:p w14:paraId="30B26659" w14:textId="531E298F" w:rsidR="003D1B71" w:rsidRDefault="001800A1" w:rsidP="001800A1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  <w:r w:rsidRPr="001800A1">
              <w:rPr>
                <w:rFonts w:ascii="Calibri" w:hAnsi="Calibri" w:cs="Calibri"/>
              </w:rPr>
              <w:t>Allama Iqbal Govt. College</w:t>
            </w:r>
            <w:r>
              <w:rPr>
                <w:rFonts w:ascii="Calibri" w:hAnsi="Calibri" w:cs="Calibri"/>
              </w:rPr>
              <w:t>, Karachi</w:t>
            </w:r>
          </w:p>
          <w:p w14:paraId="09D9F91E" w14:textId="77777777" w:rsidR="001800A1" w:rsidRDefault="001800A1" w:rsidP="001800A1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</w:p>
          <w:p w14:paraId="0621979E" w14:textId="77777777" w:rsidR="001800A1" w:rsidRPr="00740017" w:rsidRDefault="001800A1" w:rsidP="001800A1">
            <w:pPr>
              <w:pStyle w:val="SchoolName"/>
            </w:pPr>
            <w:r>
              <w:t xml:space="preserve"> </w:t>
            </w:r>
            <w:r w:rsidRPr="00740017">
              <w:t xml:space="preserve"> </w:t>
            </w:r>
            <w:r>
              <w:t>Matriculation   2015 - 2017</w:t>
            </w:r>
          </w:p>
          <w:p w14:paraId="7A8CC9AB" w14:textId="410CDB86" w:rsidR="001800A1" w:rsidRPr="00740017" w:rsidRDefault="001800A1" w:rsidP="00C92931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The </w:t>
            </w:r>
            <w:r w:rsidRPr="001800A1">
              <w:rPr>
                <w:rFonts w:ascii="Calibri" w:hAnsi="Calibri" w:cs="Calibri"/>
              </w:rPr>
              <w:t>Elegant Grammar School</w:t>
            </w:r>
            <w:r>
              <w:rPr>
                <w:rFonts w:ascii="Calibri" w:hAnsi="Calibri" w:cs="Calibri"/>
              </w:rPr>
              <w:t>, Karachi</w:t>
            </w:r>
          </w:p>
          <w:p w14:paraId="470D304F" w14:textId="05F441FD" w:rsidR="003D1B71" w:rsidRPr="00E572D6" w:rsidRDefault="001800A1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Personal Information</w:t>
            </w:r>
          </w:p>
          <w:p w14:paraId="60032794" w14:textId="0D7FAE04" w:rsidR="003D1B71" w:rsidRDefault="001800A1" w:rsidP="00AC6C7E">
            <w:pPr>
              <w:rPr>
                <w:rFonts w:ascii="Calibri" w:hAnsi="Calibri" w:cs="Calibri"/>
                <w:b/>
                <w:bCs/>
              </w:rPr>
            </w:pPr>
            <w:r w:rsidRPr="001800A1">
              <w:rPr>
                <w:rFonts w:ascii="Calibri" w:hAnsi="Calibri" w:cs="Calibri"/>
                <w:b/>
                <w:bCs/>
              </w:rPr>
              <w:t>Birthdate</w:t>
            </w:r>
          </w:p>
          <w:p w14:paraId="7643827A" w14:textId="77AAF4BA" w:rsidR="001800A1" w:rsidRDefault="00581A9C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24 Sept.1999</w:t>
            </w:r>
          </w:p>
          <w:p w14:paraId="793DC78A" w14:textId="747B8472" w:rsidR="00581A9C" w:rsidRDefault="00581A9C" w:rsidP="00AC6C7E">
            <w:pPr>
              <w:rPr>
                <w:rFonts w:ascii="Calibri" w:hAnsi="Calibri" w:cs="Calibri"/>
                <w:b/>
                <w:bCs/>
              </w:rPr>
            </w:pPr>
            <w:r w:rsidRPr="00581A9C">
              <w:rPr>
                <w:rFonts w:ascii="Calibri" w:hAnsi="Calibri" w:cs="Calibri"/>
                <w:b/>
                <w:bCs/>
              </w:rPr>
              <w:t>Gender</w:t>
            </w:r>
          </w:p>
          <w:p w14:paraId="4194F370" w14:textId="08CE5493" w:rsidR="00581A9C" w:rsidRDefault="00581A9C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Male</w:t>
            </w:r>
          </w:p>
          <w:p w14:paraId="6E8F42B2" w14:textId="235D539E" w:rsidR="00581A9C" w:rsidRDefault="00581A9C" w:rsidP="00AC6C7E">
            <w:pPr>
              <w:rPr>
                <w:rFonts w:ascii="Calibri" w:hAnsi="Calibri" w:cs="Calibri"/>
                <w:b/>
                <w:bCs/>
              </w:rPr>
            </w:pPr>
            <w:r w:rsidRPr="00581A9C">
              <w:rPr>
                <w:rFonts w:ascii="Calibri" w:hAnsi="Calibri" w:cs="Calibri"/>
                <w:b/>
                <w:bCs/>
              </w:rPr>
              <w:t>Nationality</w:t>
            </w:r>
          </w:p>
          <w:p w14:paraId="4E5D9729" w14:textId="75602CCA" w:rsidR="00581A9C" w:rsidRPr="00581A9C" w:rsidRDefault="00581A9C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Pakistani</w:t>
            </w:r>
          </w:p>
          <w:p w14:paraId="741253A5" w14:textId="60AF2596" w:rsidR="003D1B71" w:rsidRPr="00E572D6" w:rsidRDefault="00581A9C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 xml:space="preserve">Course </w:t>
            </w:r>
          </w:p>
          <w:p w14:paraId="7E1FDCF2" w14:textId="135710CB" w:rsidR="003D1B71" w:rsidRDefault="00581A9C" w:rsidP="00AC6C7E">
            <w:pPr>
              <w:rPr>
                <w:rFonts w:ascii="Calibri" w:hAnsi="Calibri" w:cs="Calibri"/>
                <w:b/>
                <w:bCs/>
              </w:rPr>
            </w:pPr>
            <w:r w:rsidRPr="00581A9C">
              <w:rPr>
                <w:rFonts w:ascii="Calibri" w:hAnsi="Calibri" w:cs="Calibri"/>
                <w:b/>
                <w:bCs/>
              </w:rPr>
              <w:t>Diploma In Web Designing   July 2019 – Oct 2019</w:t>
            </w:r>
          </w:p>
          <w:p w14:paraId="40FD18EC" w14:textId="71711339" w:rsidR="00C92931" w:rsidRDefault="00581A9C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NED University, Karachi</w:t>
            </w:r>
            <w:bookmarkStart w:id="0" w:name="_GoBack"/>
            <w:bookmarkEnd w:id="0"/>
          </w:p>
          <w:p w14:paraId="094F730B" w14:textId="4E5B367C" w:rsidR="00581A9C" w:rsidRDefault="00581A9C" w:rsidP="00AC6C7E">
            <w:pPr>
              <w:rPr>
                <w:rFonts w:ascii="Calibri" w:hAnsi="Calibri" w:cs="Calibri"/>
                <w:b/>
                <w:bCs/>
              </w:rPr>
            </w:pPr>
            <w:r w:rsidRPr="00581A9C">
              <w:rPr>
                <w:rFonts w:ascii="Calibri" w:hAnsi="Calibri" w:cs="Calibri"/>
                <w:b/>
                <w:bCs/>
              </w:rPr>
              <w:t>Microsoft Office     June 2017 - Sept 2017</w:t>
            </w:r>
          </w:p>
          <w:p w14:paraId="1C46180D" w14:textId="642285AE" w:rsidR="00581A9C" w:rsidRPr="00581A9C" w:rsidRDefault="00581A9C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Educator Computer Institute, Karachi</w:t>
            </w:r>
          </w:p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BB4614AB1792411EB226F900277D65A3"/>
              </w:placeholder>
              <w:temporary/>
              <w:showingPlcHdr/>
              <w15:appearance w15:val="hidden"/>
            </w:sdtPr>
            <w:sdtEndPr/>
            <w:sdtContent>
              <w:p w14:paraId="276C216F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References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-494037895"/>
              <w:placeholder>
                <w:docPart w:val="099F667525FA456C867E4770AE5E6B63"/>
              </w:placeholder>
              <w:temporary/>
              <w:showingPlcHdr/>
              <w15:appearance w15:val="hidden"/>
            </w:sdtPr>
            <w:sdtEndPr/>
            <w:sdtContent>
              <w:p w14:paraId="7A4B59FD" w14:textId="6CF9D77A" w:rsidR="003D1B71" w:rsidRPr="0056708E" w:rsidRDefault="003D1B71" w:rsidP="00AC6C7E">
                <w:pPr>
                  <w:rPr>
                    <w:rFonts w:ascii="Calibri" w:hAnsi="Calibri" w:cs="Calibri"/>
                    <w:sz w:val="24"/>
                    <w:szCs w:val="24"/>
                  </w:rPr>
                </w:pPr>
                <w:r w:rsidRPr="00740017">
                  <w:rPr>
                    <w:rFonts w:ascii="Calibri" w:hAnsi="Calibri" w:cs="Calibri"/>
                  </w:rPr>
                  <w:t>[Available upon request.]</w:t>
                </w:r>
              </w:p>
            </w:sdtContent>
          </w:sdt>
        </w:tc>
      </w:tr>
      <w:tr w:rsidR="003D1B71" w14:paraId="65FF6BD4" w14:textId="77777777" w:rsidTr="00040D52">
        <w:trPr>
          <w:trHeight w:val="1197"/>
        </w:trPr>
        <w:tc>
          <w:tcPr>
            <w:tcW w:w="375" w:type="dxa"/>
          </w:tcPr>
          <w:p w14:paraId="19749E7D" w14:textId="1F2D96EC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193" w:type="dxa"/>
            <w:gridSpan w:val="3"/>
          </w:tcPr>
          <w:p w14:paraId="29F0D4D0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693" w:type="dxa"/>
            <w:vMerge/>
          </w:tcPr>
          <w:p w14:paraId="1720FA4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089" w:type="dxa"/>
            <w:gridSpan w:val="2"/>
            <w:vMerge/>
          </w:tcPr>
          <w:p w14:paraId="672DE036" w14:textId="77777777" w:rsidR="003D1B71" w:rsidRPr="00590471" w:rsidRDefault="003D1B71" w:rsidP="00222466"/>
        </w:tc>
      </w:tr>
      <w:tr w:rsidR="003D1B71" w14:paraId="1D5925D4" w14:textId="77777777" w:rsidTr="00040D52">
        <w:trPr>
          <w:trHeight w:val="558"/>
        </w:trPr>
        <w:tc>
          <w:tcPr>
            <w:tcW w:w="375" w:type="dxa"/>
          </w:tcPr>
          <w:p w14:paraId="12D899A8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1033" w:type="dxa"/>
            <w:gridSpan w:val="2"/>
            <w:tcMar>
              <w:left w:w="0" w:type="dxa"/>
              <w:right w:w="0" w:type="dxa"/>
            </w:tcMar>
            <w:vAlign w:val="center"/>
          </w:tcPr>
          <w:p w14:paraId="1A8B7C41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3B73AB6" wp14:editId="575444C3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75491322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1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60" w:type="dxa"/>
            <w:vAlign w:val="center"/>
          </w:tcPr>
          <w:p w14:paraId="742A8242" w14:textId="1FE91A4B" w:rsidR="003D1B71" w:rsidRPr="00380FD1" w:rsidRDefault="00DD1EFE" w:rsidP="00380FD1">
            <w:pPr>
              <w:pStyle w:val="Information"/>
            </w:pPr>
            <w:r>
              <w:t>Gulshan-E-Hadeed Bin Qasim Town, Karachi</w:t>
            </w:r>
          </w:p>
          <w:p w14:paraId="1DD4041B" w14:textId="77777777" w:rsidR="003D1B71" w:rsidRPr="00380FD1" w:rsidRDefault="007E7EC3" w:rsidP="00380FD1">
            <w:pPr>
              <w:pStyle w:val="Information"/>
            </w:pPr>
            <w:sdt>
              <w:sdtPr>
                <w:id w:val="-798381348"/>
                <w:placeholder>
                  <w:docPart w:val="68D30C887F8E454598AECDB0C2DE26DB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80FD1">
                  <w:t>[City, ST ZIP Code]</w:t>
                </w:r>
              </w:sdtContent>
            </w:sdt>
          </w:p>
        </w:tc>
        <w:tc>
          <w:tcPr>
            <w:tcW w:w="693" w:type="dxa"/>
            <w:vMerge/>
          </w:tcPr>
          <w:p w14:paraId="69AE497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089" w:type="dxa"/>
            <w:gridSpan w:val="2"/>
            <w:vMerge/>
          </w:tcPr>
          <w:p w14:paraId="5E4522E9" w14:textId="77777777" w:rsidR="003D1B71" w:rsidRDefault="003D1B71" w:rsidP="005801E5">
            <w:pPr>
              <w:pStyle w:val="Heading1"/>
            </w:pPr>
          </w:p>
        </w:tc>
      </w:tr>
      <w:tr w:rsidR="003D1B71" w14:paraId="68B9BB0B" w14:textId="77777777" w:rsidTr="00040D52">
        <w:trPr>
          <w:trHeight w:val="148"/>
        </w:trPr>
        <w:tc>
          <w:tcPr>
            <w:tcW w:w="375" w:type="dxa"/>
          </w:tcPr>
          <w:p w14:paraId="000D000D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193" w:type="dxa"/>
            <w:gridSpan w:val="3"/>
            <w:vAlign w:val="center"/>
          </w:tcPr>
          <w:p w14:paraId="0DC79186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693" w:type="dxa"/>
            <w:vMerge/>
          </w:tcPr>
          <w:p w14:paraId="3C2667E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089" w:type="dxa"/>
            <w:gridSpan w:val="2"/>
            <w:vMerge/>
          </w:tcPr>
          <w:p w14:paraId="286C95C0" w14:textId="77777777" w:rsidR="003D1B71" w:rsidRDefault="003D1B71" w:rsidP="005801E5">
            <w:pPr>
              <w:pStyle w:val="Heading1"/>
            </w:pPr>
          </w:p>
        </w:tc>
      </w:tr>
      <w:tr w:rsidR="003D1B71" w14:paraId="7D71CF7D" w14:textId="77777777" w:rsidTr="00040D52">
        <w:trPr>
          <w:trHeight w:val="641"/>
        </w:trPr>
        <w:tc>
          <w:tcPr>
            <w:tcW w:w="375" w:type="dxa"/>
          </w:tcPr>
          <w:p w14:paraId="38497C19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1033" w:type="dxa"/>
            <w:gridSpan w:val="2"/>
            <w:tcMar>
              <w:left w:w="0" w:type="dxa"/>
              <w:right w:w="0" w:type="dxa"/>
            </w:tcMar>
            <w:vAlign w:val="center"/>
          </w:tcPr>
          <w:p w14:paraId="762AA285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DED55D" wp14:editId="3DAC398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5AB0C83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3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60" w:type="dxa"/>
            <w:vAlign w:val="center"/>
          </w:tcPr>
          <w:p w14:paraId="5CA9C78B" w14:textId="307140DB" w:rsidR="003D1B71" w:rsidRPr="00380FD1" w:rsidRDefault="00040D52" w:rsidP="00380FD1">
            <w:pPr>
              <w:pStyle w:val="Information"/>
            </w:pPr>
            <w:r>
              <w:t>03342273899</w:t>
            </w:r>
          </w:p>
        </w:tc>
        <w:tc>
          <w:tcPr>
            <w:tcW w:w="693" w:type="dxa"/>
            <w:vMerge/>
          </w:tcPr>
          <w:p w14:paraId="785909D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089" w:type="dxa"/>
            <w:gridSpan w:val="2"/>
            <w:vMerge/>
          </w:tcPr>
          <w:p w14:paraId="0ADA8D77" w14:textId="77777777" w:rsidR="003D1B71" w:rsidRDefault="003D1B71" w:rsidP="005801E5">
            <w:pPr>
              <w:pStyle w:val="Heading1"/>
            </w:pPr>
          </w:p>
        </w:tc>
      </w:tr>
      <w:tr w:rsidR="003D1B71" w14:paraId="380BECC3" w14:textId="77777777" w:rsidTr="00040D52">
        <w:trPr>
          <w:trHeight w:val="82"/>
        </w:trPr>
        <w:tc>
          <w:tcPr>
            <w:tcW w:w="375" w:type="dxa"/>
          </w:tcPr>
          <w:p w14:paraId="1231F6A2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193" w:type="dxa"/>
            <w:gridSpan w:val="3"/>
            <w:vAlign w:val="center"/>
          </w:tcPr>
          <w:p w14:paraId="21CF6105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693" w:type="dxa"/>
            <w:vMerge/>
          </w:tcPr>
          <w:p w14:paraId="2BC9D13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089" w:type="dxa"/>
            <w:gridSpan w:val="2"/>
            <w:vMerge/>
          </w:tcPr>
          <w:p w14:paraId="786AE624" w14:textId="77777777" w:rsidR="003D1B71" w:rsidRDefault="003D1B71" w:rsidP="005801E5">
            <w:pPr>
              <w:pStyle w:val="Heading1"/>
            </w:pPr>
          </w:p>
        </w:tc>
      </w:tr>
      <w:tr w:rsidR="003D1B71" w14:paraId="4B02FCD7" w14:textId="77777777" w:rsidTr="00040D52">
        <w:trPr>
          <w:trHeight w:val="650"/>
        </w:trPr>
        <w:tc>
          <w:tcPr>
            <w:tcW w:w="375" w:type="dxa"/>
          </w:tcPr>
          <w:p w14:paraId="3C86CE14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1033" w:type="dxa"/>
            <w:gridSpan w:val="2"/>
            <w:tcMar>
              <w:left w:w="0" w:type="dxa"/>
              <w:right w:w="0" w:type="dxa"/>
            </w:tcMar>
            <w:vAlign w:val="center"/>
          </w:tcPr>
          <w:p w14:paraId="1A9CBBEC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3281410" wp14:editId="039674BF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2A527BB5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5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60" w:type="dxa"/>
            <w:vAlign w:val="center"/>
          </w:tcPr>
          <w:p w14:paraId="09E1FA5F" w14:textId="2E5EABED" w:rsidR="003D1B71" w:rsidRPr="00380FD1" w:rsidRDefault="00040D52" w:rsidP="00380FD1">
            <w:pPr>
              <w:pStyle w:val="Information"/>
            </w:pPr>
            <w:r>
              <w:t>Syedannusahmed24@gmail.com</w:t>
            </w:r>
          </w:p>
        </w:tc>
        <w:tc>
          <w:tcPr>
            <w:tcW w:w="693" w:type="dxa"/>
            <w:vMerge/>
          </w:tcPr>
          <w:p w14:paraId="3D4EB36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089" w:type="dxa"/>
            <w:gridSpan w:val="2"/>
            <w:vMerge/>
          </w:tcPr>
          <w:p w14:paraId="0F4451CE" w14:textId="77777777" w:rsidR="003D1B71" w:rsidRDefault="003D1B71" w:rsidP="005801E5">
            <w:pPr>
              <w:pStyle w:val="Heading1"/>
            </w:pPr>
          </w:p>
        </w:tc>
      </w:tr>
      <w:tr w:rsidR="003D1B71" w14:paraId="05D27229" w14:textId="77777777" w:rsidTr="00040D52">
        <w:trPr>
          <w:trHeight w:val="82"/>
        </w:trPr>
        <w:tc>
          <w:tcPr>
            <w:tcW w:w="375" w:type="dxa"/>
          </w:tcPr>
          <w:p w14:paraId="4CAA9600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193" w:type="dxa"/>
            <w:gridSpan w:val="3"/>
            <w:vAlign w:val="center"/>
          </w:tcPr>
          <w:p w14:paraId="47496C4B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693" w:type="dxa"/>
            <w:vMerge/>
          </w:tcPr>
          <w:p w14:paraId="66CC6178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089" w:type="dxa"/>
            <w:gridSpan w:val="2"/>
            <w:vMerge/>
          </w:tcPr>
          <w:p w14:paraId="49C42BD5" w14:textId="77777777" w:rsidR="003D1B71" w:rsidRDefault="003D1B71" w:rsidP="005801E5">
            <w:pPr>
              <w:pStyle w:val="Heading1"/>
            </w:pPr>
          </w:p>
        </w:tc>
      </w:tr>
      <w:tr w:rsidR="00040D52" w14:paraId="5049FE63" w14:textId="77777777" w:rsidTr="00040D52">
        <w:trPr>
          <w:gridAfter w:val="1"/>
          <w:wAfter w:w="3193" w:type="dxa"/>
          <w:trHeight w:val="650"/>
        </w:trPr>
        <w:tc>
          <w:tcPr>
            <w:tcW w:w="375" w:type="dxa"/>
          </w:tcPr>
          <w:p w14:paraId="757231F5" w14:textId="77777777" w:rsidR="00040D52" w:rsidRDefault="00040D52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93" w:type="dxa"/>
          </w:tcPr>
          <w:p w14:paraId="3B4A02EC" w14:textId="77777777" w:rsidR="00040D52" w:rsidRDefault="00040D52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089" w:type="dxa"/>
            <w:gridSpan w:val="4"/>
          </w:tcPr>
          <w:p w14:paraId="215EE37D" w14:textId="77777777" w:rsidR="00040D52" w:rsidRDefault="00040D52" w:rsidP="005801E5">
            <w:pPr>
              <w:pStyle w:val="Heading1"/>
            </w:pPr>
          </w:p>
        </w:tc>
      </w:tr>
      <w:tr w:rsidR="003D1B71" w14:paraId="5481F2B6" w14:textId="77777777" w:rsidTr="00040D52">
        <w:trPr>
          <w:trHeight w:val="2517"/>
        </w:trPr>
        <w:tc>
          <w:tcPr>
            <w:tcW w:w="375" w:type="dxa"/>
          </w:tcPr>
          <w:p w14:paraId="41B0FCD9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193" w:type="dxa"/>
            <w:gridSpan w:val="3"/>
          </w:tcPr>
          <w:p w14:paraId="3DE0E55A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693" w:type="dxa"/>
          </w:tcPr>
          <w:p w14:paraId="77CB8356" w14:textId="77777777" w:rsidR="003D1B71" w:rsidRDefault="003D1B71" w:rsidP="00222466"/>
        </w:tc>
        <w:tc>
          <w:tcPr>
            <w:tcW w:w="6089" w:type="dxa"/>
            <w:gridSpan w:val="2"/>
          </w:tcPr>
          <w:p w14:paraId="557A6BAF" w14:textId="77777777" w:rsidR="003D1B71" w:rsidRDefault="003D1B71" w:rsidP="00222466"/>
        </w:tc>
      </w:tr>
    </w:tbl>
    <w:p w14:paraId="18491DAA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6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B78388" w14:textId="77777777" w:rsidR="007E7EC3" w:rsidRDefault="007E7EC3" w:rsidP="00590471">
      <w:r>
        <w:separator/>
      </w:r>
    </w:p>
  </w:endnote>
  <w:endnote w:type="continuationSeparator" w:id="0">
    <w:p w14:paraId="0033A988" w14:textId="77777777" w:rsidR="007E7EC3" w:rsidRDefault="007E7EC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9FC115" w14:textId="77777777" w:rsidR="007E7EC3" w:rsidRDefault="007E7EC3" w:rsidP="00590471">
      <w:r>
        <w:separator/>
      </w:r>
    </w:p>
  </w:footnote>
  <w:footnote w:type="continuationSeparator" w:id="0">
    <w:p w14:paraId="57E45489" w14:textId="77777777" w:rsidR="007E7EC3" w:rsidRDefault="007E7EC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A8D95B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E523EA" wp14:editId="659F8D17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5FADB563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EFE"/>
    <w:rsid w:val="00040D52"/>
    <w:rsid w:val="00060042"/>
    <w:rsid w:val="0008685D"/>
    <w:rsid w:val="00090860"/>
    <w:rsid w:val="00112FD7"/>
    <w:rsid w:val="00150ABD"/>
    <w:rsid w:val="001800A1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81A9C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E7EC3"/>
    <w:rsid w:val="007F5B63"/>
    <w:rsid w:val="00803A0A"/>
    <w:rsid w:val="00846CB9"/>
    <w:rsid w:val="008566AA"/>
    <w:rsid w:val="008A1E6E"/>
    <w:rsid w:val="008C024F"/>
    <w:rsid w:val="008C2CFC"/>
    <w:rsid w:val="009050A9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92931"/>
    <w:rsid w:val="00CE1E3D"/>
    <w:rsid w:val="00D053FA"/>
    <w:rsid w:val="00DC3F0A"/>
    <w:rsid w:val="00DD1EFE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D7C1D0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9293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talyst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4CC16C9103E4AA8896C38575D7F60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C20558-315C-4A71-9693-87D2694D1B41}"/>
      </w:docPartPr>
      <w:docPartBody>
        <w:p w:rsidR="006C732D" w:rsidRDefault="0027085B">
          <w:pPr>
            <w:pStyle w:val="84CC16C9103E4AA8896C38575D7F60B9"/>
          </w:pPr>
          <w:r w:rsidRPr="00AC6C7E">
            <w:t>Experience</w:t>
          </w:r>
        </w:p>
      </w:docPartBody>
    </w:docPart>
    <w:docPart>
      <w:docPartPr>
        <w:name w:val="CFD0B64EB1B742B7B7BB5141B9A670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4B89DF-F712-40C7-AEC1-857AF0308C52}"/>
      </w:docPartPr>
      <w:docPartBody>
        <w:p w:rsidR="006C732D" w:rsidRDefault="0027085B">
          <w:pPr>
            <w:pStyle w:val="CFD0B64EB1B742B7B7BB5141B9A67051"/>
          </w:pPr>
          <w:r w:rsidRPr="00AC6C7E">
            <w:t>Education</w:t>
          </w:r>
        </w:p>
      </w:docPartBody>
    </w:docPart>
    <w:docPart>
      <w:docPartPr>
        <w:name w:val="BB4614AB1792411EB226F900277D65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A06B1B-2905-4ED7-BA4E-D928634824F3}"/>
      </w:docPartPr>
      <w:docPartBody>
        <w:p w:rsidR="006C732D" w:rsidRDefault="0027085B">
          <w:pPr>
            <w:pStyle w:val="BB4614AB1792411EB226F900277D65A3"/>
          </w:pPr>
          <w:r w:rsidRPr="00AC6C7E">
            <w:t>References</w:t>
          </w:r>
        </w:p>
      </w:docPartBody>
    </w:docPart>
    <w:docPart>
      <w:docPartPr>
        <w:name w:val="099F667525FA456C867E4770AE5E6B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F36809-936C-4062-96B9-185BCC6C66BE}"/>
      </w:docPartPr>
      <w:docPartBody>
        <w:p w:rsidR="006C732D" w:rsidRDefault="0027085B">
          <w:pPr>
            <w:pStyle w:val="099F667525FA456C867E4770AE5E6B63"/>
          </w:pPr>
          <w:r w:rsidRPr="00740017">
            <w:rPr>
              <w:rFonts w:ascii="Calibri" w:hAnsi="Calibri" w:cs="Calibri"/>
            </w:rPr>
            <w:t>[Available upon request.]</w:t>
          </w:r>
        </w:p>
      </w:docPartBody>
    </w:docPart>
    <w:docPart>
      <w:docPartPr>
        <w:name w:val="68D30C887F8E454598AECDB0C2DE26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DBB140-236F-45BD-A6E3-598C2A8BC00A}"/>
      </w:docPartPr>
      <w:docPartBody>
        <w:p w:rsidR="006C732D" w:rsidRDefault="0027085B">
          <w:pPr>
            <w:pStyle w:val="68D30C887F8E454598AECDB0C2DE26DB"/>
          </w:pPr>
          <w:r w:rsidRPr="00380FD1">
            <w:t>[City, ST ZIP Code]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DCB"/>
    <w:rsid w:val="0027085B"/>
    <w:rsid w:val="006C732D"/>
    <w:rsid w:val="00FA42CF"/>
    <w:rsid w:val="00FF4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748E4F429E54E328874D1B253856BC7">
    <w:name w:val="5748E4F429E54E328874D1B253856BC7"/>
  </w:style>
  <w:style w:type="paragraph" w:customStyle="1" w:styleId="CEB0C4FE3CE740A6A166C9A4059F7DBA">
    <w:name w:val="CEB0C4FE3CE740A6A166C9A4059F7DBA"/>
  </w:style>
  <w:style w:type="paragraph" w:customStyle="1" w:styleId="84CC16C9103E4AA8896C38575D7F60B9">
    <w:name w:val="84CC16C9103E4AA8896C38575D7F60B9"/>
  </w:style>
  <w:style w:type="paragraph" w:customStyle="1" w:styleId="4C6FFEEC01134A0EA9B5550BC594D17E">
    <w:name w:val="4C6FFEEC01134A0EA9B5550BC594D17E"/>
  </w:style>
  <w:style w:type="paragraph" w:customStyle="1" w:styleId="623846117CEE44799A4D584B4C9C77CB">
    <w:name w:val="623846117CEE44799A4D584B4C9C77CB"/>
  </w:style>
  <w:style w:type="paragraph" w:customStyle="1" w:styleId="C6A867C00EBA404B9D007632680E8424">
    <w:name w:val="C6A867C00EBA404B9D007632680E8424"/>
  </w:style>
  <w:style w:type="paragraph" w:customStyle="1" w:styleId="34FDC91EE8044105AC86398033F61981">
    <w:name w:val="34FDC91EE8044105AC86398033F61981"/>
  </w:style>
  <w:style w:type="paragraph" w:customStyle="1" w:styleId="066A583EB7C740DF9448E5CEFDE27721">
    <w:name w:val="066A583EB7C740DF9448E5CEFDE27721"/>
  </w:style>
  <w:style w:type="paragraph" w:customStyle="1" w:styleId="73D80C3474CA4D0883E8D9A12EA45ED4">
    <w:name w:val="73D80C3474CA4D0883E8D9A12EA45ED4"/>
  </w:style>
  <w:style w:type="paragraph" w:customStyle="1" w:styleId="11D20E4FB6B44D8B8CDA1BED4792D705">
    <w:name w:val="11D20E4FB6B44D8B8CDA1BED4792D705"/>
  </w:style>
  <w:style w:type="paragraph" w:customStyle="1" w:styleId="CDBA7762516841AE9B5B63949BED9E90">
    <w:name w:val="CDBA7762516841AE9B5B63949BED9E90"/>
  </w:style>
  <w:style w:type="paragraph" w:customStyle="1" w:styleId="542ACF5B7344410BAC23883CEEEE2D32">
    <w:name w:val="542ACF5B7344410BAC23883CEEEE2D32"/>
  </w:style>
  <w:style w:type="paragraph" w:customStyle="1" w:styleId="2794591CE1CC423D8629BCEAC75A4C0C">
    <w:name w:val="2794591CE1CC423D8629BCEAC75A4C0C"/>
  </w:style>
  <w:style w:type="paragraph" w:customStyle="1" w:styleId="99375AD083E3462BB99BF0776B742112">
    <w:name w:val="99375AD083E3462BB99BF0776B742112"/>
  </w:style>
  <w:style w:type="paragraph" w:customStyle="1" w:styleId="D74CF9C29C14470ABB19C30B2051D2F7">
    <w:name w:val="D74CF9C29C14470ABB19C30B2051D2F7"/>
  </w:style>
  <w:style w:type="paragraph" w:customStyle="1" w:styleId="42BF4AE1847A46F58D33B9D7058DFF9F">
    <w:name w:val="42BF4AE1847A46F58D33B9D7058DFF9F"/>
  </w:style>
  <w:style w:type="paragraph" w:customStyle="1" w:styleId="1D1ADFA2018447D1921F5FD819F61FF7">
    <w:name w:val="1D1ADFA2018447D1921F5FD819F61FF7"/>
  </w:style>
  <w:style w:type="paragraph" w:customStyle="1" w:styleId="CCF83469436041889B8498FF4DBE69CC">
    <w:name w:val="CCF83469436041889B8498FF4DBE69CC"/>
  </w:style>
  <w:style w:type="paragraph" w:customStyle="1" w:styleId="013E74571E2D4C8A9524FAB68C80D5BE">
    <w:name w:val="013E74571E2D4C8A9524FAB68C80D5BE"/>
  </w:style>
  <w:style w:type="paragraph" w:customStyle="1" w:styleId="CFD0B64EB1B742B7B7BB5141B9A67051">
    <w:name w:val="CFD0B64EB1B742B7B7BB5141B9A67051"/>
  </w:style>
  <w:style w:type="paragraph" w:customStyle="1" w:styleId="C36C1180311E48329330F7AFE64A5B14">
    <w:name w:val="C36C1180311E48329330F7AFE64A5B14"/>
  </w:style>
  <w:style w:type="paragraph" w:customStyle="1" w:styleId="E30DA225EF80475D94B092DA6EA97DC4">
    <w:name w:val="E30DA225EF80475D94B092DA6EA97DC4"/>
  </w:style>
  <w:style w:type="paragraph" w:customStyle="1" w:styleId="9A91ED610C88478EA7376B5077910204">
    <w:name w:val="9A91ED610C88478EA7376B5077910204"/>
  </w:style>
  <w:style w:type="paragraph" w:customStyle="1" w:styleId="EE146FAD25054A959E9C7E325640BC25">
    <w:name w:val="EE146FAD25054A959E9C7E325640BC25"/>
  </w:style>
  <w:style w:type="paragraph" w:customStyle="1" w:styleId="EDE484BEFF99452082F87D3051222CF9">
    <w:name w:val="EDE484BEFF99452082F87D3051222CF9"/>
  </w:style>
  <w:style w:type="paragraph" w:customStyle="1" w:styleId="09C2A84566244072AB0FDACC32ABD8A1">
    <w:name w:val="09C2A84566244072AB0FDACC32ABD8A1"/>
  </w:style>
  <w:style w:type="paragraph" w:customStyle="1" w:styleId="7A2ACFA3630E42539C5D0D715526F460">
    <w:name w:val="7A2ACFA3630E42539C5D0D715526F460"/>
  </w:style>
  <w:style w:type="paragraph" w:customStyle="1" w:styleId="BB4614AB1792411EB226F900277D65A3">
    <w:name w:val="BB4614AB1792411EB226F900277D65A3"/>
  </w:style>
  <w:style w:type="paragraph" w:customStyle="1" w:styleId="099F667525FA456C867E4770AE5E6B63">
    <w:name w:val="099F667525FA456C867E4770AE5E6B63"/>
  </w:style>
  <w:style w:type="paragraph" w:customStyle="1" w:styleId="3750D69E55F5482CA97EDF89D9197D0D">
    <w:name w:val="3750D69E55F5482CA97EDF89D9197D0D"/>
  </w:style>
  <w:style w:type="paragraph" w:customStyle="1" w:styleId="68D30C887F8E454598AECDB0C2DE26DB">
    <w:name w:val="68D30C887F8E454598AECDB0C2DE26DB"/>
  </w:style>
  <w:style w:type="paragraph" w:customStyle="1" w:styleId="951C4031DFC44E5F98A23FA7F2C8F118">
    <w:name w:val="951C4031DFC44E5F98A23FA7F2C8F118"/>
  </w:style>
  <w:style w:type="paragraph" w:customStyle="1" w:styleId="AABF6CAFDE8A4F2BA97BD5533CFCD4B2">
    <w:name w:val="AABF6CAFDE8A4F2BA97BD5533CFCD4B2"/>
  </w:style>
  <w:style w:type="character" w:styleId="PlaceholderText">
    <w:name w:val="Placeholder Text"/>
    <w:basedOn w:val="DefaultParagraphFont"/>
    <w:uiPriority w:val="99"/>
    <w:semiHidden/>
    <w:rsid w:val="00FF4DCB"/>
    <w:rPr>
      <w:color w:val="808080"/>
    </w:rPr>
  </w:style>
  <w:style w:type="paragraph" w:customStyle="1" w:styleId="F0C6782FE8D2411DA006CA573A760C1A">
    <w:name w:val="F0C6782FE8D2411DA006CA573A760C1A"/>
  </w:style>
  <w:style w:type="paragraph" w:customStyle="1" w:styleId="350C87C3FF0A473AB6CC89F6B6165906">
    <w:name w:val="350C87C3FF0A473AB6CC89F6B6165906"/>
    <w:rsid w:val="00FF4DCB"/>
  </w:style>
  <w:style w:type="paragraph" w:customStyle="1" w:styleId="8A33FB01D0004D439FADB80CF30E1369">
    <w:name w:val="8A33FB01D0004D439FADB80CF30E1369"/>
    <w:rsid w:val="00FF4DCB"/>
  </w:style>
  <w:style w:type="paragraph" w:customStyle="1" w:styleId="B7E88314CC6D44A6867244AD49552414">
    <w:name w:val="B7E88314CC6D44A6867244AD49552414"/>
    <w:rsid w:val="00FF4DCB"/>
  </w:style>
  <w:style w:type="paragraph" w:customStyle="1" w:styleId="5D7C72882449464E88BB7F9A07A20269">
    <w:name w:val="5D7C72882449464E88BB7F9A07A20269"/>
    <w:rsid w:val="00FF4DCB"/>
  </w:style>
  <w:style w:type="paragraph" w:customStyle="1" w:styleId="0EE63B36B66E45B080F5FA0C309B6B96">
    <w:name w:val="0EE63B36B66E45B080F5FA0C309B6B96"/>
    <w:rsid w:val="00FF4DCB"/>
  </w:style>
  <w:style w:type="paragraph" w:customStyle="1" w:styleId="2E27DEA0F1B84BDEA7F06B50DBDC1601">
    <w:name w:val="2E27DEA0F1B84BDEA7F06B50DBDC1601"/>
    <w:rsid w:val="00FF4DCB"/>
  </w:style>
  <w:style w:type="paragraph" w:customStyle="1" w:styleId="25B80E95C43844038A37AB94DEB2DDE9">
    <w:name w:val="25B80E95C43844038A37AB94DEB2DDE9"/>
    <w:rsid w:val="00FF4DCB"/>
  </w:style>
  <w:style w:type="paragraph" w:customStyle="1" w:styleId="5C48E0C71550404E8984A1575E93EE30">
    <w:name w:val="5C48E0C71550404E8984A1575E93EE30"/>
    <w:rsid w:val="00FF4DC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2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2022-03-07T20:56:00Z</dcterms:created>
  <dcterms:modified xsi:type="dcterms:W3CDTF">2023-08-29T08:42:00Z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